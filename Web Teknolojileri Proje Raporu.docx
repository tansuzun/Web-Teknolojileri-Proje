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CA0DE" w14:textId="0E91D2E6" w:rsidR="00C6554A" w:rsidRDefault="00C6554A" w:rsidP="00C6554A">
      <w:pPr>
        <w:pStyle w:val="Fotoraf"/>
        <w:rPr>
          <w:noProof/>
          <w:lang w:bidi="tr-TR"/>
        </w:rPr>
      </w:pPr>
    </w:p>
    <w:p w14:paraId="0B5483F2" w14:textId="702C1D1B" w:rsidR="00276EDA" w:rsidRDefault="00276EDA" w:rsidP="00C6554A">
      <w:pPr>
        <w:pStyle w:val="Fotoraf"/>
        <w:rPr>
          <w:noProof/>
          <w:lang w:bidi="tr-TR"/>
        </w:rPr>
      </w:pPr>
    </w:p>
    <w:p w14:paraId="67657CA8" w14:textId="3B6C2FF1" w:rsidR="00276EDA" w:rsidRDefault="00276EDA" w:rsidP="00C6554A">
      <w:pPr>
        <w:pStyle w:val="Fotoraf"/>
        <w:rPr>
          <w:noProof/>
          <w:lang w:bidi="tr-TR"/>
        </w:rPr>
      </w:pPr>
    </w:p>
    <w:p w14:paraId="40781481" w14:textId="59B77E8A" w:rsidR="00276EDA" w:rsidRDefault="00276EDA" w:rsidP="00C6554A">
      <w:pPr>
        <w:pStyle w:val="Fotoraf"/>
        <w:rPr>
          <w:noProof/>
          <w:lang w:bidi="tr-TR"/>
        </w:rPr>
      </w:pPr>
    </w:p>
    <w:p w14:paraId="6F7E60A0" w14:textId="5E4DDAED" w:rsidR="00276EDA" w:rsidRDefault="00276EDA" w:rsidP="00C6554A">
      <w:pPr>
        <w:pStyle w:val="Fotoraf"/>
        <w:rPr>
          <w:noProof/>
          <w:lang w:bidi="tr-TR"/>
        </w:rPr>
      </w:pPr>
    </w:p>
    <w:p w14:paraId="6BD4993A" w14:textId="56072BD2" w:rsidR="00276EDA" w:rsidRDefault="00276EDA" w:rsidP="00C6554A">
      <w:pPr>
        <w:pStyle w:val="Fotoraf"/>
        <w:rPr>
          <w:noProof/>
          <w:lang w:bidi="tr-TR"/>
        </w:rPr>
      </w:pPr>
    </w:p>
    <w:p w14:paraId="6C290AE7" w14:textId="7D94242B" w:rsidR="00276EDA" w:rsidRDefault="00276EDA" w:rsidP="00C6554A">
      <w:pPr>
        <w:pStyle w:val="Fotoraf"/>
        <w:rPr>
          <w:noProof/>
          <w:lang w:bidi="tr-TR"/>
        </w:rPr>
      </w:pPr>
    </w:p>
    <w:p w14:paraId="373C8753" w14:textId="28203ED0" w:rsidR="00276EDA" w:rsidRDefault="00276EDA" w:rsidP="00C6554A">
      <w:pPr>
        <w:pStyle w:val="Fotoraf"/>
        <w:rPr>
          <w:noProof/>
          <w:lang w:bidi="tr-TR"/>
        </w:rPr>
      </w:pPr>
    </w:p>
    <w:p w14:paraId="78168C39" w14:textId="77777777" w:rsidR="00276EDA" w:rsidRPr="008B5277" w:rsidRDefault="00276EDA" w:rsidP="00C6554A">
      <w:pPr>
        <w:pStyle w:val="Fotoraf"/>
      </w:pPr>
    </w:p>
    <w:p w14:paraId="17A4387F" w14:textId="77777777" w:rsidR="00C6554A" w:rsidRDefault="00E15599" w:rsidP="00C6554A">
      <w:pPr>
        <w:pStyle w:val="KonuBal"/>
      </w:pPr>
      <w:r>
        <w:t>Web Teknolojileri Projesi</w:t>
      </w:r>
    </w:p>
    <w:p w14:paraId="12181D6E" w14:textId="77777777" w:rsidR="00C6554A" w:rsidRPr="00D5413C" w:rsidRDefault="00E15599" w:rsidP="00C6554A">
      <w:pPr>
        <w:pStyle w:val="Altyaz"/>
      </w:pPr>
      <w:r>
        <w:t>Kendimizi ve bir şehri tanıttığımız web sitesi</w:t>
      </w:r>
    </w:p>
    <w:p w14:paraId="422DCEC4" w14:textId="77777777" w:rsidR="00F25F41" w:rsidRDefault="00F25F41" w:rsidP="00C6554A">
      <w:pPr>
        <w:pStyle w:val="letiimBilgileri"/>
        <w:rPr>
          <w:rFonts w:ascii="Source Sans Pro" w:hAnsi="Source Sans Pro"/>
          <w:color w:val="4D4D4D"/>
          <w:sz w:val="21"/>
          <w:szCs w:val="21"/>
          <w:shd w:val="clear" w:color="auto" w:fill="F7F8FA"/>
        </w:rPr>
      </w:pPr>
      <w:r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>Öğr.Gör.Dr. CAN YÜZKOLLAR</w:t>
      </w:r>
    </w:p>
    <w:p w14:paraId="72620BD1" w14:textId="77777777" w:rsidR="00F25F41" w:rsidRDefault="00F25F41" w:rsidP="00C6554A">
      <w:pPr>
        <w:pStyle w:val="letiimBilgileri"/>
      </w:pPr>
    </w:p>
    <w:p w14:paraId="0652989F" w14:textId="73A7F4BD" w:rsidR="00276EDA" w:rsidRDefault="00E15599" w:rsidP="00C6554A">
      <w:pPr>
        <w:pStyle w:val="letiimBilgileri"/>
        <w:rPr>
          <w:rFonts w:ascii="Abadi" w:hAnsi="Abadi"/>
        </w:rPr>
      </w:pPr>
      <w:r>
        <w:t>Tansu Uzun</w:t>
      </w:r>
      <w:r w:rsidR="00C6554A">
        <w:rPr>
          <w:lang w:bidi="tr-TR"/>
        </w:rPr>
        <w:t xml:space="preserve"> | </w:t>
      </w:r>
      <w:r w:rsidRPr="00E15599">
        <w:rPr>
          <w:rFonts w:ascii="Abadi" w:hAnsi="Abadi"/>
          <w:lang w:bidi="tr-TR"/>
        </w:rPr>
        <w:t>1/B</w:t>
      </w:r>
      <w:r>
        <w:rPr>
          <w:lang w:bidi="tr-TR"/>
        </w:rPr>
        <w:t xml:space="preserve"> </w:t>
      </w:r>
      <w:r w:rsidR="00C6554A">
        <w:rPr>
          <w:lang w:bidi="tr-TR"/>
        </w:rPr>
        <w:t xml:space="preserve">| </w:t>
      </w:r>
      <w:r w:rsidRPr="00E15599">
        <w:rPr>
          <w:rFonts w:ascii="Abadi" w:hAnsi="Abadi"/>
        </w:rPr>
        <w:t>B191210073</w:t>
      </w:r>
      <w:r>
        <w:rPr>
          <w:rFonts w:ascii="Abadi" w:hAnsi="Abadi"/>
        </w:rPr>
        <w:t xml:space="preserve"> </w:t>
      </w:r>
    </w:p>
    <w:p w14:paraId="0D64EB7A" w14:textId="77777777" w:rsidR="00276EDA" w:rsidRDefault="00276EDA" w:rsidP="00C6554A">
      <w:pPr>
        <w:pStyle w:val="letiimBilgileri"/>
        <w:rPr>
          <w:rFonts w:ascii="Abadi" w:hAnsi="Abadi"/>
        </w:rPr>
      </w:pPr>
    </w:p>
    <w:p w14:paraId="25F72CC2" w14:textId="77777777" w:rsidR="00276EDA" w:rsidRDefault="00276EDA" w:rsidP="00C6554A">
      <w:pPr>
        <w:pStyle w:val="letiimBilgileri"/>
      </w:pPr>
      <w:r>
        <w:rPr>
          <w:rFonts w:ascii="Abadi" w:hAnsi="Abadi"/>
        </w:rPr>
        <w:t xml:space="preserve">Github Linki: </w:t>
      </w:r>
      <w:hyperlink r:id="rId10" w:history="1">
        <w:r>
          <w:rPr>
            <w:rStyle w:val="Kpr"/>
          </w:rPr>
          <w:t>https://github.com/tansuzun/Web-Teknolojileri-Proje</w:t>
        </w:r>
      </w:hyperlink>
    </w:p>
    <w:p w14:paraId="366C503B" w14:textId="38A671AA" w:rsidR="00C6554A" w:rsidRDefault="00276EDA" w:rsidP="00C6554A">
      <w:pPr>
        <w:pStyle w:val="letiimBilgileri"/>
      </w:pPr>
      <w:r>
        <w:t>Proje Linki:</w:t>
      </w:r>
      <w:r w:rsidRPr="00276EDA">
        <w:t xml:space="preserve"> </w:t>
      </w:r>
      <w:hyperlink r:id="rId11" w:history="1">
        <w:r>
          <w:rPr>
            <w:rStyle w:val="Kpr"/>
          </w:rPr>
          <w:t>https://b191210073.000webhostapp.com/</w:t>
        </w:r>
      </w:hyperlink>
      <w:r w:rsidR="00C6554A">
        <w:rPr>
          <w:lang w:bidi="tr-TR"/>
        </w:rPr>
        <w:br w:type="page"/>
      </w:r>
    </w:p>
    <w:p w14:paraId="744EB249" w14:textId="77777777" w:rsidR="00C6554A" w:rsidRDefault="00E15599" w:rsidP="00C6554A">
      <w:pPr>
        <w:pStyle w:val="Balk1"/>
      </w:pPr>
      <w:r>
        <w:lastRenderedPageBreak/>
        <w:t>Ana Sayfa (Hakkımda Sayfası)</w:t>
      </w:r>
    </w:p>
    <w:p w14:paraId="0A1A85F8" w14:textId="77777777" w:rsidR="00E15599" w:rsidRPr="00E15599" w:rsidRDefault="00E15599" w:rsidP="00E15599">
      <w:r>
        <w:rPr>
          <w:noProof/>
        </w:rPr>
        <w:drawing>
          <wp:inline distT="0" distB="0" distL="0" distR="0" wp14:anchorId="13CC8CE6" wp14:editId="29461B1D">
            <wp:extent cx="5274310" cy="2524760"/>
            <wp:effectExtent l="0" t="0" r="2540" b="8890"/>
            <wp:docPr id="3" name="Resim 3" descr="su, okyanus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sayf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0DA" w14:textId="77777777" w:rsidR="00C6554A" w:rsidRPr="00D5413C" w:rsidRDefault="00E15599" w:rsidP="00C6554A">
      <w:pPr>
        <w:pStyle w:val="Balk2"/>
      </w:pPr>
      <w:r>
        <w:rPr>
          <w:noProof/>
        </w:rPr>
        <w:drawing>
          <wp:inline distT="0" distB="0" distL="0" distR="0" wp14:anchorId="018AECEC" wp14:editId="49AFD4DA">
            <wp:extent cx="5274310" cy="1947545"/>
            <wp:effectExtent l="0" t="0" r="2540" b="0"/>
            <wp:docPr id="1" name="Resim 1" descr="dizüstü, bilgisayar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kkim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928" w14:textId="77777777" w:rsidR="002C74C0" w:rsidRDefault="00E15599" w:rsidP="00D25804">
      <w:pPr>
        <w:pStyle w:val="ListeParagraf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799F50B" wp14:editId="385A5647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274310" cy="1727200"/>
            <wp:effectExtent l="0" t="0" r="2540" b="6350"/>
            <wp:wrapTopAndBottom/>
            <wp:docPr id="2" name="Resim 2" descr="fotoğraf, farklı, pek çok, od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bileri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804">
        <w:t>Projenin tamamında bootstrap kullanarak responsive bir yapı sağladım.</w:t>
      </w:r>
    </w:p>
    <w:p w14:paraId="4F07D4D4" w14:textId="77777777" w:rsidR="00D25804" w:rsidRDefault="00D25804" w:rsidP="00D25804">
      <w:pPr>
        <w:pStyle w:val="ListeParagraf"/>
        <w:numPr>
          <w:ilvl w:val="0"/>
          <w:numId w:val="17"/>
        </w:numPr>
      </w:pPr>
      <w:r>
        <w:t>Bu sayfada kendi hakkımda kısa bir açıklama yaptım ve fotoğraflar kullanarak hobilerime yer verdim.</w:t>
      </w:r>
    </w:p>
    <w:p w14:paraId="7A7CA5EC" w14:textId="77777777" w:rsidR="00D25804" w:rsidRDefault="00D25804" w:rsidP="00D25804">
      <w:pPr>
        <w:pStyle w:val="ListeParagraf"/>
      </w:pPr>
    </w:p>
    <w:p w14:paraId="1AF657EE" w14:textId="77777777" w:rsidR="00D25804" w:rsidRDefault="00D25804">
      <w:r>
        <w:br w:type="page"/>
      </w:r>
    </w:p>
    <w:p w14:paraId="77980F69" w14:textId="77777777" w:rsidR="00D25804" w:rsidRDefault="00D25804" w:rsidP="00D25804">
      <w:pPr>
        <w:pStyle w:val="Balk1"/>
      </w:pPr>
      <w:r>
        <w:lastRenderedPageBreak/>
        <w:t>Özgeçmiş Sayfası</w:t>
      </w:r>
    </w:p>
    <w:p w14:paraId="1F943A10" w14:textId="77777777" w:rsidR="00D25804" w:rsidRPr="00D25804" w:rsidRDefault="00D25804" w:rsidP="00D25804">
      <w:r>
        <w:rPr>
          <w:noProof/>
        </w:rPr>
        <w:drawing>
          <wp:inline distT="0" distB="0" distL="0" distR="0" wp14:anchorId="1C902E8D" wp14:editId="6256AAB1">
            <wp:extent cx="5274310" cy="1940119"/>
            <wp:effectExtent l="0" t="0" r="2540" b="3175"/>
            <wp:docPr id="4" name="Resim 4" descr="özgeçmiş bilgiler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zgecm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021" cy="19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8AA" w14:textId="77777777" w:rsidR="00D25804" w:rsidRDefault="00D25804" w:rsidP="00F44492">
      <w:pPr>
        <w:pStyle w:val="ListeParagraf"/>
        <w:numPr>
          <w:ilvl w:val="0"/>
          <w:numId w:val="18"/>
        </w:numPr>
        <w:spacing w:before="0"/>
      </w:pPr>
      <w:r>
        <w:t>Tablo kullanarak eğitim bilgilerimi içeren bir özgeçmiş sayfası ekledim.</w:t>
      </w:r>
    </w:p>
    <w:p w14:paraId="31E454DC" w14:textId="77777777" w:rsidR="00F44492" w:rsidRDefault="00F44492" w:rsidP="00F44492">
      <w:pPr>
        <w:pStyle w:val="Balk1"/>
      </w:pPr>
      <w:r>
        <w:t>Şehrim Sayfası</w:t>
      </w:r>
    </w:p>
    <w:p w14:paraId="1F98511E" w14:textId="77777777" w:rsidR="00D25804" w:rsidRDefault="00F44492" w:rsidP="00D25804">
      <w:pPr>
        <w:pStyle w:val="ListeParagraf"/>
        <w:ind w:left="144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611D9D9" wp14:editId="25DF431C">
            <wp:simplePos x="0" y="0"/>
            <wp:positionH relativeFrom="margin">
              <wp:align>right</wp:align>
            </wp:positionH>
            <wp:positionV relativeFrom="page">
              <wp:posOffset>6670675</wp:posOffset>
            </wp:positionV>
            <wp:extent cx="5153660" cy="2106295"/>
            <wp:effectExtent l="0" t="0" r="8890" b="8255"/>
            <wp:wrapTopAndBottom/>
            <wp:docPr id="7" name="Resim 7" descr="açık hava, cami, bina, kilis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0" locked="0" layoutInCell="1" allowOverlap="1" wp14:anchorId="049B696D" wp14:editId="592831F8">
            <wp:simplePos x="0" y="0"/>
            <wp:positionH relativeFrom="margin">
              <wp:align>right</wp:align>
            </wp:positionH>
            <wp:positionV relativeFrom="paragraph">
              <wp:posOffset>263657</wp:posOffset>
            </wp:positionV>
            <wp:extent cx="5274310" cy="2103120"/>
            <wp:effectExtent l="0" t="0" r="2540" b="0"/>
            <wp:wrapTopAndBottom/>
            <wp:docPr id="6" name="Resim 6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hr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CB388" w14:textId="77777777" w:rsidR="00F44492" w:rsidRDefault="00F44492" w:rsidP="00F44492">
      <w:pPr>
        <w:pStyle w:val="ListeParagraf"/>
        <w:ind w:left="1080"/>
      </w:pPr>
    </w:p>
    <w:p w14:paraId="323034C2" w14:textId="77777777" w:rsidR="00F44492" w:rsidRDefault="00F44492" w:rsidP="00F44492">
      <w:pPr>
        <w:pStyle w:val="ListeParagraf"/>
        <w:numPr>
          <w:ilvl w:val="0"/>
          <w:numId w:val="18"/>
        </w:numPr>
      </w:pPr>
      <w:r>
        <w:t>Şehrim sayfasında İstanbul hakkında kısa bilgi verdikten sonra sayfanın sonuna bir slider ekleyerek İstanbul’un görülmesi gereken yerlerinin fotoğraflarını koydum. Fotoğraflara tıklandığında o yer hakkında bilgi alabileceğiniz sayfalara yönlendirilmesini sağladım.</w:t>
      </w:r>
    </w:p>
    <w:p w14:paraId="7E64D3D5" w14:textId="77777777" w:rsidR="00F44492" w:rsidRDefault="00F44492" w:rsidP="00F44492">
      <w:pPr>
        <w:pStyle w:val="Balk1"/>
      </w:pPr>
      <w:r>
        <w:lastRenderedPageBreak/>
        <w:t>Mirasımız Sayfası</w:t>
      </w:r>
    </w:p>
    <w:p w14:paraId="7D1F9F04" w14:textId="77777777" w:rsidR="00F44492" w:rsidRDefault="00F44492" w:rsidP="00F44492">
      <w:pPr>
        <w:pStyle w:val="ListeParagraf"/>
        <w:ind w:left="1080"/>
      </w:pPr>
    </w:p>
    <w:p w14:paraId="41245A68" w14:textId="77777777" w:rsidR="00F44492" w:rsidRDefault="00F44492" w:rsidP="00F44492"/>
    <w:p w14:paraId="2AAD2EA9" w14:textId="77777777" w:rsidR="005A4363" w:rsidRDefault="00F44492" w:rsidP="005A4363">
      <w:pPr>
        <w:pStyle w:val="ListeParagraf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B47FA3" wp14:editId="48913F92">
            <wp:simplePos x="0" y="0"/>
            <wp:positionH relativeFrom="margin">
              <wp:align>left</wp:align>
            </wp:positionH>
            <wp:positionV relativeFrom="margin">
              <wp:posOffset>548640</wp:posOffset>
            </wp:positionV>
            <wp:extent cx="5274310" cy="2628900"/>
            <wp:effectExtent l="0" t="0" r="2540" b="0"/>
            <wp:wrapTopAndBottom/>
            <wp:docPr id="8" name="Resim 8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rasimiz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 sayfada şehre ait bir kültürel miras hakkında</w:t>
      </w:r>
      <w:r w:rsidR="005A4363">
        <w:t xml:space="preserve"> kısa bir bilgi verdim. </w:t>
      </w:r>
    </w:p>
    <w:p w14:paraId="50E3CBEE" w14:textId="77777777" w:rsidR="005A4363" w:rsidRDefault="005A4363" w:rsidP="005A4363">
      <w:pPr>
        <w:pStyle w:val="Balk1"/>
      </w:pPr>
      <w:r>
        <w:t>İletişim Sayfası</w:t>
      </w:r>
    </w:p>
    <w:p w14:paraId="4E134EB0" w14:textId="77777777" w:rsidR="005A4363" w:rsidRPr="005A4363" w:rsidRDefault="005A4363" w:rsidP="005A4363"/>
    <w:p w14:paraId="55BE9EFC" w14:textId="77777777" w:rsidR="005A4363" w:rsidRPr="005A4363" w:rsidRDefault="005A4363" w:rsidP="005A4363">
      <w:r>
        <w:rPr>
          <w:noProof/>
        </w:rPr>
        <w:drawing>
          <wp:inline distT="0" distB="0" distL="0" distR="0" wp14:anchorId="577C3941" wp14:editId="53AD52AC">
            <wp:extent cx="5274310" cy="2560955"/>
            <wp:effectExtent l="0" t="0" r="2540" b="0"/>
            <wp:docPr id="10" name="Resim 10" descr="sa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letisi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CB7" w14:textId="77777777" w:rsidR="005A4363" w:rsidRDefault="005A4363" w:rsidP="005A4363">
      <w:pPr>
        <w:pStyle w:val="ListeParagraf"/>
        <w:numPr>
          <w:ilvl w:val="0"/>
          <w:numId w:val="18"/>
        </w:numPr>
      </w:pPr>
      <w:r>
        <w:t>Form elemanlarını kullanarak bir iletişim sayfası oluşturdum ve javascript ile bilgilerin doldurulup doldurulmadığını ve bu bilgilerin doğru formatta olup olmadığını kontrol ettim. Buna göre uyarılar vermesini sağladım.</w:t>
      </w:r>
    </w:p>
    <w:p w14:paraId="72E852EC" w14:textId="77777777" w:rsidR="005A4363" w:rsidRDefault="005A4363" w:rsidP="005A4363">
      <w:pPr>
        <w:pStyle w:val="ListeParagraf"/>
        <w:numPr>
          <w:ilvl w:val="0"/>
          <w:numId w:val="18"/>
        </w:numPr>
      </w:pPr>
      <w:r>
        <w:t>Bilgiler doğru şekilde doldurulduğunda başka sayfada bu bilgileri görüntüledim.</w:t>
      </w:r>
    </w:p>
    <w:p w14:paraId="55C21BA6" w14:textId="77777777" w:rsidR="005A4363" w:rsidRDefault="005A4363">
      <w:r>
        <w:br w:type="page"/>
      </w:r>
    </w:p>
    <w:p w14:paraId="12AB8926" w14:textId="77777777" w:rsidR="005A4363" w:rsidRDefault="005A4363" w:rsidP="005A4363">
      <w:pPr>
        <w:pStyle w:val="Balk1"/>
      </w:pPr>
      <w:r>
        <w:lastRenderedPageBreak/>
        <w:t>Login Sayfası</w:t>
      </w:r>
    </w:p>
    <w:p w14:paraId="59B9221D" w14:textId="77777777" w:rsidR="005A4363" w:rsidRDefault="005A4363" w:rsidP="005A4363">
      <w:pPr>
        <w:pStyle w:val="ListeParagraf"/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E03328" wp14:editId="5E174FDC">
            <wp:simplePos x="0" y="0"/>
            <wp:positionH relativeFrom="margin">
              <wp:align>right</wp:align>
            </wp:positionH>
            <wp:positionV relativeFrom="page">
              <wp:posOffset>1629410</wp:posOffset>
            </wp:positionV>
            <wp:extent cx="5274310" cy="2589530"/>
            <wp:effectExtent l="0" t="0" r="2540" b="1270"/>
            <wp:wrapTopAndBottom/>
            <wp:docPr id="11" name="Resim 11" descr="işaret, duman, cadd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E8BED" w14:textId="77777777" w:rsidR="005A4363" w:rsidRDefault="005A4363" w:rsidP="005A4363">
      <w:pPr>
        <w:pStyle w:val="ListeParagraf"/>
        <w:ind w:left="1080"/>
      </w:pPr>
    </w:p>
    <w:p w14:paraId="7C2AD152" w14:textId="77777777" w:rsidR="005A4363" w:rsidRDefault="005A4363" w:rsidP="005A4363">
      <w:pPr>
        <w:pStyle w:val="ListeParagraf"/>
        <w:ind w:left="1080"/>
      </w:pPr>
    </w:p>
    <w:p w14:paraId="11AD28E8" w14:textId="77777777" w:rsidR="005A4363" w:rsidRDefault="005A4363" w:rsidP="005A4363">
      <w:pPr>
        <w:pStyle w:val="ListeParagraf"/>
        <w:numPr>
          <w:ilvl w:val="0"/>
          <w:numId w:val="19"/>
        </w:numPr>
      </w:pPr>
      <w:r>
        <w:t xml:space="preserve">Login sayfasında “Kullanıcı Adı: </w:t>
      </w:r>
      <w:hyperlink r:id="rId21" w:history="1">
        <w:r w:rsidRPr="00F25F41">
          <w:rPr>
            <w:rStyle w:val="Kpr"/>
            <w:rFonts w:ascii="Abadi Extra Light" w:hAnsi="Abadi Extra Light"/>
          </w:rPr>
          <w:t>b191210073@sakarya.edu.tr</w:t>
        </w:r>
      </w:hyperlink>
      <w:r>
        <w:t xml:space="preserve"> ve Şifre:</w:t>
      </w:r>
      <w:r w:rsidRPr="00F25F41">
        <w:rPr>
          <w:rFonts w:ascii="Abadi Extra Light" w:hAnsi="Abadi Extra Light" w:cs="Arial"/>
        </w:rPr>
        <w:t>123</w:t>
      </w:r>
      <w:r>
        <w:t>”</w:t>
      </w:r>
    </w:p>
    <w:p w14:paraId="3B071856" w14:textId="77777777" w:rsidR="005A4363" w:rsidRDefault="00F25F41" w:rsidP="005A4363">
      <w:pPr>
        <w:pStyle w:val="ListeParagraf"/>
      </w:pPr>
      <w:r>
        <w:t>olarak</w:t>
      </w:r>
      <w:r w:rsidR="005A4363">
        <w:t xml:space="preserve"> girilmediği veya bilgiler boş bırakıldığı sürece aynı ekrana tekrar dönmesini sağladım. Bilgiler doğru </w:t>
      </w:r>
      <w:r>
        <w:t>girildiğinde ise</w:t>
      </w:r>
      <w:r w:rsidR="005A4363">
        <w:t xml:space="preserve"> yönlendirilen sayfada “Hoşgeldiniz</w:t>
      </w:r>
      <w:r w:rsidR="005A4363" w:rsidRPr="00F25F41">
        <w:rPr>
          <w:rFonts w:ascii="Abadi Extra Light" w:hAnsi="Abadi Extra Light"/>
        </w:rPr>
        <w:t xml:space="preserve"> </w:t>
      </w:r>
      <w:hyperlink r:id="rId22" w:history="1">
        <w:r w:rsidR="005A4363" w:rsidRPr="00F25F41">
          <w:rPr>
            <w:rStyle w:val="Kpr"/>
            <w:rFonts w:ascii="Abadi Extra Light" w:hAnsi="Abadi Extra Light"/>
          </w:rPr>
          <w:t>b191210073@sakarya.edu.tr</w:t>
        </w:r>
      </w:hyperlink>
      <w:r w:rsidR="005A4363">
        <w:t>” yazısını görüntüledim.</w:t>
      </w:r>
    </w:p>
    <w:sectPr w:rsidR="005A4363" w:rsidSect="00F27A93">
      <w:footerReference w:type="default" r:id="rId2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FF4AC" w14:textId="77777777" w:rsidR="00CA1AC0" w:rsidRDefault="00CA1AC0" w:rsidP="00C6554A">
      <w:pPr>
        <w:spacing w:before="0" w:after="0" w:line="240" w:lineRule="auto"/>
      </w:pPr>
      <w:r>
        <w:separator/>
      </w:r>
    </w:p>
  </w:endnote>
  <w:endnote w:type="continuationSeparator" w:id="0">
    <w:p w14:paraId="68E2C507" w14:textId="77777777" w:rsidR="00CA1AC0" w:rsidRDefault="00CA1AC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9F184" w14:textId="77777777" w:rsidR="002163EE" w:rsidRDefault="00ED7C44">
    <w:pPr>
      <w:pStyle w:val="AltBilgi"/>
      <w:rPr>
        <w:noProof/>
      </w:rPr>
    </w:pPr>
    <w:r>
      <w:rPr>
        <w:noProof/>
        <w:lang w:bidi="tr-TR"/>
      </w:rPr>
      <w:t xml:space="preserve">Sayfa </w:t>
    </w:r>
    <w:r>
      <w:rPr>
        <w:noProof/>
        <w:lang w:bidi="tr-TR"/>
      </w:rPr>
      <w:fldChar w:fldCharType="begin"/>
    </w:r>
    <w:r>
      <w:rPr>
        <w:noProof/>
        <w:lang w:bidi="tr-TR"/>
      </w:rPr>
      <w:instrText xml:space="preserve"> PAGE  \* Arabic  \* MERGEFORMAT </w:instrText>
    </w:r>
    <w:r>
      <w:rPr>
        <w:noProof/>
        <w:lang w:bidi="tr-TR"/>
      </w:rPr>
      <w:fldChar w:fldCharType="separate"/>
    </w:r>
    <w:r w:rsidR="0089714F">
      <w:rPr>
        <w:noProof/>
        <w:lang w:bidi="tr-TR"/>
      </w:rPr>
      <w:t>1</w:t>
    </w:r>
    <w:r>
      <w:rPr>
        <w:noProof/>
        <w:lang w:bidi="tr-T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EE631D" w14:textId="77777777" w:rsidR="00CA1AC0" w:rsidRDefault="00CA1AC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542146E" w14:textId="77777777" w:rsidR="00CA1AC0" w:rsidRDefault="00CA1AC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Maddemi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112CC3"/>
    <w:multiLevelType w:val="hybridMultilevel"/>
    <w:tmpl w:val="57EC7EF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AC715C9"/>
    <w:multiLevelType w:val="hybridMultilevel"/>
    <w:tmpl w:val="57443B4C"/>
    <w:lvl w:ilvl="0" w:tplc="041F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A712E86"/>
    <w:multiLevelType w:val="hybridMultilevel"/>
    <w:tmpl w:val="F4EA5B1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651DE6"/>
    <w:multiLevelType w:val="hybridMultilevel"/>
    <w:tmpl w:val="7A3257E6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1"/>
  </w:num>
  <w:num w:numId="18">
    <w:abstractNumId w:val="1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599"/>
    <w:rsid w:val="002554CD"/>
    <w:rsid w:val="00276EDA"/>
    <w:rsid w:val="00293B83"/>
    <w:rsid w:val="002B4294"/>
    <w:rsid w:val="00333D0D"/>
    <w:rsid w:val="004C049F"/>
    <w:rsid w:val="005000E2"/>
    <w:rsid w:val="005A4363"/>
    <w:rsid w:val="006A3CE7"/>
    <w:rsid w:val="0089714F"/>
    <w:rsid w:val="00C6554A"/>
    <w:rsid w:val="00CA1AC0"/>
    <w:rsid w:val="00D25804"/>
    <w:rsid w:val="00E15599"/>
    <w:rsid w:val="00ED7C44"/>
    <w:rsid w:val="00F25F41"/>
    <w:rsid w:val="00F27A93"/>
    <w:rsid w:val="00F44492"/>
    <w:rsid w:val="00FD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74428"/>
  <w15:chartTrackingRefBased/>
  <w15:docId w15:val="{AA3D132F-ED6E-48A1-A158-6FB7E9686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Balk1">
    <w:name w:val="heading 1"/>
    <w:basedOn w:val="Normal"/>
    <w:next w:val="Normal"/>
    <w:link w:val="Balk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Balk2Char">
    <w:name w:val="Başlık 2 Char"/>
    <w:basedOn w:val="VarsaylanParagrafYazTipi"/>
    <w:link w:val="Balk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letiimBilgileri">
    <w:name w:val="İletişim Bilgileri"/>
    <w:basedOn w:val="Normal"/>
    <w:uiPriority w:val="4"/>
    <w:qFormat/>
    <w:rsid w:val="00C6554A"/>
    <w:pPr>
      <w:spacing w:before="0" w:after="0"/>
      <w:jc w:val="center"/>
    </w:pPr>
  </w:style>
  <w:style w:type="paragraph" w:styleId="ListeMaddemi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KonuBal">
    <w:name w:val="Title"/>
    <w:basedOn w:val="Normal"/>
    <w:link w:val="KonuBal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KonuBalChar">
    <w:name w:val="Konu Başlığı Char"/>
    <w:basedOn w:val="VarsaylanParagrafYazTipi"/>
    <w:link w:val="KonuBal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tyaz">
    <w:name w:val="Subtitle"/>
    <w:basedOn w:val="Normal"/>
    <w:link w:val="Altyaz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tyazChar">
    <w:name w:val="Altyazı Char"/>
    <w:basedOn w:val="VarsaylanParagrafYazTipi"/>
    <w:link w:val="Altyaz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ltBilgi">
    <w:name w:val="footer"/>
    <w:basedOn w:val="Normal"/>
    <w:link w:val="AltBilgi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ltBilgiChar">
    <w:name w:val="Alt Bilgi Char"/>
    <w:basedOn w:val="VarsaylanParagrafYazTipi"/>
    <w:link w:val="AltBilgi"/>
    <w:uiPriority w:val="99"/>
    <w:rsid w:val="00C6554A"/>
    <w:rPr>
      <w:caps/>
    </w:rPr>
  </w:style>
  <w:style w:type="paragraph" w:customStyle="1" w:styleId="Fotoraf">
    <w:name w:val="Fotoğraf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stBilgi">
    <w:name w:val="header"/>
    <w:basedOn w:val="Normal"/>
    <w:link w:val="stBilgiChar"/>
    <w:uiPriority w:val="99"/>
    <w:unhideWhenUsed/>
    <w:rsid w:val="00C6554A"/>
    <w:pPr>
      <w:spacing w:before="0"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ara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GlVurgulama">
    <w:name w:val="Intense Emphasis"/>
    <w:basedOn w:val="VarsaylanParagrafYazTipi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sid w:val="00C6554A"/>
    <w:rPr>
      <w:i/>
      <w:iCs/>
      <w:color w:val="007789" w:themeColor="accent1" w:themeShade="BF"/>
    </w:rPr>
  </w:style>
  <w:style w:type="character" w:styleId="GlBavuru">
    <w:name w:val="Intense Reference"/>
    <w:basedOn w:val="VarsaylanParagrafYazTipi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6554A"/>
    <w:rPr>
      <w:rFonts w:ascii="Segoe UI" w:hAnsi="Segoe UI" w:cs="Segoe UI"/>
      <w:szCs w:val="18"/>
    </w:rPr>
  </w:style>
  <w:style w:type="paragraph" w:styleId="bekMetni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C6554A"/>
    <w:rPr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C6554A"/>
    <w:rPr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C6554A"/>
    <w:rPr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C6554A"/>
    <w:rPr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C6554A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C6554A"/>
    <w:rPr>
      <w:b/>
      <w:bCs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C6554A"/>
    <w:rPr>
      <w:rFonts w:ascii="Segoe UI" w:hAnsi="Segoe UI" w:cs="Segoe UI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C6554A"/>
    <w:rPr>
      <w:szCs w:val="20"/>
    </w:rPr>
  </w:style>
  <w:style w:type="paragraph" w:styleId="ZarfD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zlenenKpr">
    <w:name w:val="FollowedHyperlink"/>
    <w:basedOn w:val="VarsaylanParagrafYazTipi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C6554A"/>
    <w:rPr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lavye">
    <w:name w:val="HTML Keyboard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6554A"/>
    <w:rPr>
      <w:rFonts w:ascii="Consolas" w:hAnsi="Consolas"/>
      <w:szCs w:val="20"/>
    </w:rPr>
  </w:style>
  <w:style w:type="character" w:styleId="HTMLDaktilo">
    <w:name w:val="HTML Typewriter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Kpr">
    <w:name w:val="Hyperlink"/>
    <w:basedOn w:val="VarsaylanParagrafYazTipi"/>
    <w:uiPriority w:val="99"/>
    <w:unhideWhenUsed/>
    <w:rsid w:val="00C6554A"/>
    <w:rPr>
      <w:color w:val="835D00" w:themeColor="accent3" w:themeShade="80"/>
      <w:u w:val="single"/>
    </w:rPr>
  </w:style>
  <w:style w:type="paragraph" w:styleId="MakroMetni">
    <w:name w:val="macro"/>
    <w:link w:val="MakroMetni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C6554A"/>
    <w:rPr>
      <w:rFonts w:ascii="Consolas" w:hAnsi="Consolas"/>
      <w:szCs w:val="20"/>
    </w:rPr>
  </w:style>
  <w:style w:type="character" w:styleId="YerTutucuMetni">
    <w:name w:val="Placeholder Text"/>
    <w:basedOn w:val="VarsaylanParagrafYazTipi"/>
    <w:uiPriority w:val="99"/>
    <w:semiHidden/>
    <w:rsid w:val="00C6554A"/>
    <w:rPr>
      <w:color w:val="595959" w:themeColor="text1" w:themeTint="A6"/>
    </w:rPr>
  </w:style>
  <w:style w:type="paragraph" w:styleId="DzMetin">
    <w:name w:val="Plain Text"/>
    <w:basedOn w:val="Normal"/>
    <w:link w:val="DzMetin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C6554A"/>
    <w:rPr>
      <w:rFonts w:ascii="Consolas" w:hAnsi="Consolas"/>
      <w:szCs w:val="21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eParagraf">
    <w:name w:val="List Paragraph"/>
    <w:basedOn w:val="Normal"/>
    <w:uiPriority w:val="34"/>
    <w:unhideWhenUsed/>
    <w:qFormat/>
    <w:rsid w:val="00D2580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5A43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mailto:b191210073@sakarya.edu.tr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b191210073.000webhostapp.com/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github.com/tansuzun/Web-Teknolojileri-Proje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mailto:b191210073@sakarya.edu.t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su\AppData\Local\Microsoft\Office\16.0\DTS\tr-TR%7bC0AF4461-8CA6-4231-89DE-8F2C2DD431CC%7d\%7b028BA300-45BB-417A-A3BC-91A07FF01BEB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B2F616976C839442A7BEB5193551F48A" ma:contentTypeVersion="2" ma:contentTypeDescription="Yeni belge oluşturun." ma:contentTypeScope="" ma:versionID="e638479b752dae1f0d7172e2566d30d1">
  <xsd:schema xmlns:xsd="http://www.w3.org/2001/XMLSchema" xmlns:xs="http://www.w3.org/2001/XMLSchema" xmlns:p="http://schemas.microsoft.com/office/2006/metadata/properties" xmlns:ns3="2e7cc452-3901-4413-a25e-b0650d691f4e" targetNamespace="http://schemas.microsoft.com/office/2006/metadata/properties" ma:root="true" ma:fieldsID="74d52c36f1b7dbb871ffe570a3950617" ns3:_="">
    <xsd:import namespace="2e7cc452-3901-4413-a25e-b0650d691f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cc452-3901-4413-a25e-b0650d691f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DA0E28-FC7A-4D9C-800B-4D2F592BC8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7cc452-3901-4413-a25e-b0650d691f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FBF69C-C414-4DEE-A3DE-D09C1F5BA6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E888AC-C620-4AEA-9680-999A2146E8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{028BA300-45BB-417A-A3BC-91A07FF01BEB}tf02835058</Template>
  <TotalTime>3</TotalTime>
  <Pages>5</Pages>
  <Words>265</Words>
  <Characters>1516</Characters>
  <Application>Microsoft Office Word</Application>
  <DocSecurity>0</DocSecurity>
  <Lines>12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tansu</dc:creator>
  <cp:keywords/>
  <dc:description/>
  <cp:lastModifiedBy>Tansu Uzun</cp:lastModifiedBy>
  <cp:revision>3</cp:revision>
  <dcterms:created xsi:type="dcterms:W3CDTF">2020-05-09T15:23:00Z</dcterms:created>
  <dcterms:modified xsi:type="dcterms:W3CDTF">2020-05-10T13:00:00Z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0x010100B2F616976C839442A7BEB5193551F48A</vt:lpwstr>
  </property>
</Properties>
</file>